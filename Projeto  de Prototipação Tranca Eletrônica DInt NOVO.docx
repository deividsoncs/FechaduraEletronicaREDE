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B0B" w:rsidRPr="002665D2" w:rsidRDefault="00A54578" w:rsidP="00D5658D">
      <w:pPr>
        <w:jc w:val="center"/>
        <w:rPr>
          <w:b/>
        </w:rPr>
      </w:pPr>
      <w:r w:rsidRPr="002665D2">
        <w:rPr>
          <w:b/>
        </w:rPr>
        <w:t>Projeto</w:t>
      </w:r>
      <w:proofErr w:type="gramStart"/>
      <w:r w:rsidRPr="002665D2">
        <w:rPr>
          <w:b/>
        </w:rPr>
        <w:t xml:space="preserve">  </w:t>
      </w:r>
      <w:proofErr w:type="gramEnd"/>
      <w:r w:rsidRPr="002665D2">
        <w:rPr>
          <w:b/>
        </w:rPr>
        <w:t>de Prototipação Tranca Eletrônica DI</w:t>
      </w:r>
      <w:r w:rsidR="002665D2">
        <w:rPr>
          <w:b/>
        </w:rPr>
        <w:t>NT</w:t>
      </w:r>
      <w:r w:rsidRPr="002665D2">
        <w:rPr>
          <w:b/>
        </w:rPr>
        <w:t>.</w:t>
      </w:r>
    </w:p>
    <w:p w:rsidR="00D5658D" w:rsidRDefault="00D5658D" w:rsidP="00D5658D">
      <w:r>
        <w:t>Objetivo:</w:t>
      </w:r>
    </w:p>
    <w:p w:rsidR="005A5B0B" w:rsidRDefault="005A5B0B" w:rsidP="005A5B0B">
      <w:pPr>
        <w:jc w:val="both"/>
      </w:pPr>
      <w:r>
        <w:t>Pr</w:t>
      </w:r>
      <w:r w:rsidR="00A54578">
        <w:t>ojeto con</w:t>
      </w:r>
      <w:r>
        <w:t xml:space="preserve">templa </w:t>
      </w:r>
      <w:r w:rsidR="009072C2">
        <w:t xml:space="preserve">a </w:t>
      </w:r>
      <w:r w:rsidR="009072C2" w:rsidRPr="001F58CE">
        <w:t>prototipação</w:t>
      </w:r>
      <w:r w:rsidR="009072C2">
        <w:t xml:space="preserve"> </w:t>
      </w:r>
      <w:r>
        <w:t xml:space="preserve">de </w:t>
      </w:r>
      <w:r w:rsidR="009072C2">
        <w:t xml:space="preserve">uma </w:t>
      </w:r>
      <w:r>
        <w:t>fechadura ele</w:t>
      </w:r>
      <w:r w:rsidR="009072C2">
        <w:t>tr</w:t>
      </w:r>
      <w:r w:rsidR="009D7E7A">
        <w:t xml:space="preserve">ônica, com trava eletromecânica e </w:t>
      </w:r>
      <w:r>
        <w:t>acionamento por leitura de cartões</w:t>
      </w:r>
      <w:r w:rsidR="002665D2">
        <w:t xml:space="preserve"> de acesso</w:t>
      </w:r>
      <w:r w:rsidR="009072C2">
        <w:t xml:space="preserve"> (TAGS)</w:t>
      </w:r>
      <w:r>
        <w:t xml:space="preserve"> RFID</w:t>
      </w:r>
      <w:r w:rsidR="009D7E7A">
        <w:t xml:space="preserve"> e SENHA ou RG e SENHA via teclado numérico</w:t>
      </w:r>
      <w:r>
        <w:t>, onde os usuários s</w:t>
      </w:r>
      <w:r w:rsidR="0010776A">
        <w:t>erão</w:t>
      </w:r>
      <w:r>
        <w:t xml:space="preserve"> registrados em um </w:t>
      </w:r>
      <w:r w:rsidR="009072C2">
        <w:t>banco de dados.</w:t>
      </w:r>
      <w:r>
        <w:t xml:space="preserve"> </w:t>
      </w:r>
      <w:r w:rsidR="009072C2">
        <w:t>O controle da entrada dos usuários pode ser visualizado</w:t>
      </w:r>
      <w:r>
        <w:t xml:space="preserve"> </w:t>
      </w:r>
      <w:r w:rsidR="009072C2">
        <w:t xml:space="preserve">através de um </w:t>
      </w:r>
      <w:r>
        <w:t>histórico</w:t>
      </w:r>
      <w:r w:rsidR="009072C2">
        <w:t xml:space="preserve"> de acesso</w:t>
      </w:r>
      <w:r>
        <w:t>.</w:t>
      </w:r>
      <w:r w:rsidR="009072C2">
        <w:t xml:space="preserve"> Sendo o usuário adicionado em uma lista de usuários relacionado a uma TAG RFID</w:t>
      </w:r>
      <w:r w:rsidR="009D7E7A">
        <w:t>/RG</w:t>
      </w:r>
      <w:r w:rsidR="00A54578">
        <w:t xml:space="preserve"> únic</w:t>
      </w:r>
      <w:r w:rsidR="009D7E7A">
        <w:t>o(s)</w:t>
      </w:r>
      <w:r w:rsidR="009072C2">
        <w:t>.</w:t>
      </w:r>
      <w:r w:rsidR="00D469E9">
        <w:t xml:space="preserve"> Gerenciamento de usuários centralizado juntamente com histórico de acessos de entradas.</w:t>
      </w:r>
    </w:p>
    <w:p w:rsidR="009072C2" w:rsidRDefault="009072C2" w:rsidP="005A5B0B">
      <w:pPr>
        <w:jc w:val="both"/>
      </w:pPr>
      <w:r>
        <w:t>Funções contempladas:</w:t>
      </w:r>
    </w:p>
    <w:p w:rsidR="009072C2" w:rsidRDefault="009072C2" w:rsidP="009072C2">
      <w:pPr>
        <w:pStyle w:val="PargrafodaLista"/>
        <w:numPr>
          <w:ilvl w:val="0"/>
          <w:numId w:val="1"/>
        </w:numPr>
        <w:jc w:val="both"/>
      </w:pPr>
      <w:r>
        <w:t xml:space="preserve">Controle de acesso e </w:t>
      </w:r>
      <w:r w:rsidRPr="005E57D2">
        <w:t xml:space="preserve">histórico </w:t>
      </w:r>
      <w:r w:rsidR="00EE2798" w:rsidRPr="005E57D2">
        <w:t xml:space="preserve">de </w:t>
      </w:r>
      <w:r w:rsidRPr="005E57D2">
        <w:t xml:space="preserve">quem </w:t>
      </w:r>
      <w:r w:rsidR="00EE2798" w:rsidRPr="005E57D2">
        <w:t>entrou n</w:t>
      </w:r>
      <w:r w:rsidRPr="005E57D2">
        <w:t>a porta</w:t>
      </w:r>
      <w:r w:rsidR="00EE2798" w:rsidRPr="005E57D2">
        <w:t xml:space="preserve"> N</w:t>
      </w:r>
      <w:r w:rsidRPr="005E57D2">
        <w:t>;</w:t>
      </w:r>
    </w:p>
    <w:p w:rsidR="009072C2" w:rsidRDefault="005E57D2" w:rsidP="009072C2">
      <w:pPr>
        <w:pStyle w:val="PargrafodaLista"/>
        <w:numPr>
          <w:ilvl w:val="0"/>
          <w:numId w:val="1"/>
        </w:numPr>
        <w:jc w:val="both"/>
      </w:pPr>
      <w:r>
        <w:t>Controle feito por TAG/RG e Senha individual</w:t>
      </w:r>
      <w:r w:rsidR="009072C2">
        <w:t>;</w:t>
      </w:r>
    </w:p>
    <w:p w:rsidR="009072C2" w:rsidRDefault="009072C2" w:rsidP="009072C2">
      <w:pPr>
        <w:pStyle w:val="PargrafodaLista"/>
        <w:numPr>
          <w:ilvl w:val="0"/>
          <w:numId w:val="1"/>
        </w:numPr>
        <w:jc w:val="both"/>
      </w:pPr>
      <w:r>
        <w:t>Histórico de acessos</w:t>
      </w:r>
      <w:r w:rsidR="001F58CE">
        <w:t xml:space="preserve"> via aplicação web</w:t>
      </w:r>
      <w:r>
        <w:t>;</w:t>
      </w:r>
    </w:p>
    <w:p w:rsidR="009072C2" w:rsidRDefault="009072C2" w:rsidP="009072C2">
      <w:pPr>
        <w:pStyle w:val="PargrafodaLista"/>
        <w:numPr>
          <w:ilvl w:val="0"/>
          <w:numId w:val="1"/>
        </w:numPr>
        <w:jc w:val="both"/>
      </w:pPr>
      <w:r>
        <w:t>Gerenciamento centralizado</w:t>
      </w:r>
      <w:r w:rsidR="002665D2">
        <w:t xml:space="preserve"> dos usuários em banco de dados</w:t>
      </w:r>
      <w:r w:rsidR="00C85427">
        <w:t xml:space="preserve"> </w:t>
      </w:r>
      <w:proofErr w:type="gramStart"/>
      <w:r w:rsidR="00C85427">
        <w:t>MySQL</w:t>
      </w:r>
      <w:proofErr w:type="gramEnd"/>
      <w:r w:rsidR="001F58CE">
        <w:t xml:space="preserve"> (Aplicação WEB)</w:t>
      </w:r>
      <w:r w:rsidR="005E57D2">
        <w:t>;</w:t>
      </w:r>
    </w:p>
    <w:p w:rsidR="005E57D2" w:rsidRDefault="005E57D2" w:rsidP="009072C2">
      <w:pPr>
        <w:pStyle w:val="PargrafodaLista"/>
        <w:numPr>
          <w:ilvl w:val="0"/>
          <w:numId w:val="1"/>
        </w:numPr>
        <w:jc w:val="both"/>
      </w:pPr>
      <w:r>
        <w:t>Botoeira interna de abertura da porta.</w:t>
      </w:r>
    </w:p>
    <w:p w:rsidR="00327DBB" w:rsidRDefault="00327DBB" w:rsidP="005A5B0B">
      <w:pPr>
        <w:jc w:val="both"/>
      </w:pPr>
    </w:p>
    <w:p w:rsidR="001F58CE" w:rsidRDefault="001F58CE" w:rsidP="005A5B0B">
      <w:pPr>
        <w:jc w:val="both"/>
      </w:pPr>
    </w:p>
    <w:p w:rsidR="001F58CE" w:rsidRDefault="001F58CE" w:rsidP="005A5B0B">
      <w:pPr>
        <w:jc w:val="both"/>
      </w:pPr>
    </w:p>
    <w:p w:rsidR="001F58CE" w:rsidRDefault="001F58CE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327DBB" w:rsidRDefault="00327DBB" w:rsidP="005A5B0B">
      <w:pPr>
        <w:jc w:val="both"/>
      </w:pPr>
    </w:p>
    <w:p w:rsidR="00D5658D" w:rsidRDefault="00DD3F51" w:rsidP="005A5B0B">
      <w:pPr>
        <w:jc w:val="both"/>
      </w:pPr>
      <w:r>
        <w:t>F</w:t>
      </w:r>
      <w:r w:rsidR="00327DBB">
        <w:t>luxograma</w:t>
      </w:r>
      <w:r>
        <w:t xml:space="preserve"> de funcionamento</w:t>
      </w:r>
      <w:r w:rsidR="004C2381">
        <w:t>:</w:t>
      </w:r>
    </w:p>
    <w:p w:rsidR="004C2381" w:rsidRDefault="00327DBB" w:rsidP="00053466">
      <w:pPr>
        <w:jc w:val="center"/>
      </w:pPr>
      <w:r w:rsidRPr="00327DBB">
        <w:drawing>
          <wp:inline distT="0" distB="0" distL="0" distR="0" wp14:anchorId="713A4A56" wp14:editId="529F213A">
            <wp:extent cx="3895725" cy="751866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52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66" w:rsidRPr="004C2CB7" w:rsidRDefault="004C2CB7" w:rsidP="00053466">
      <w:pPr>
        <w:jc w:val="center"/>
        <w:rPr>
          <w:sz w:val="16"/>
        </w:rPr>
      </w:pPr>
      <w:r w:rsidRPr="004C2CB7">
        <w:rPr>
          <w:sz w:val="16"/>
        </w:rPr>
        <w:t>Imagem 1 - fluxograma</w:t>
      </w:r>
    </w:p>
    <w:p w:rsidR="002527FD" w:rsidRDefault="002527FD" w:rsidP="00053466">
      <w:pPr>
        <w:jc w:val="center"/>
      </w:pPr>
    </w:p>
    <w:p w:rsidR="00327DBB" w:rsidRDefault="00327DBB" w:rsidP="00053466">
      <w:pPr>
        <w:jc w:val="center"/>
      </w:pPr>
    </w:p>
    <w:p w:rsidR="00053466" w:rsidRDefault="004C2CB7" w:rsidP="00053466">
      <w:r>
        <w:t>Desenvolvimento</w:t>
      </w:r>
      <w:r w:rsidR="00D504A0">
        <w:t>:</w:t>
      </w:r>
    </w:p>
    <w:p w:rsidR="00D504A0" w:rsidRDefault="0050122E" w:rsidP="00CF597F">
      <w:pPr>
        <w:pStyle w:val="PargrafodaLista"/>
        <w:numPr>
          <w:ilvl w:val="0"/>
          <w:numId w:val="4"/>
        </w:numPr>
      </w:pPr>
      <w:r>
        <w:t>Será</w:t>
      </w:r>
      <w:r w:rsidR="00D504A0">
        <w:t xml:space="preserve"> desenvolvido um sistema </w:t>
      </w:r>
      <w:r w:rsidR="00A25EF6">
        <w:t>embarcado</w:t>
      </w:r>
      <w:r w:rsidR="00E0053D">
        <w:t xml:space="preserve"> (Firmware)</w:t>
      </w:r>
      <w:r w:rsidR="00A25EF6">
        <w:t xml:space="preserve">, em linguagem C, </w:t>
      </w:r>
      <w:r w:rsidR="002665D2">
        <w:t>para o micro controlador</w:t>
      </w:r>
      <w:r w:rsidR="00E0053D">
        <w:t xml:space="preserve"> (</w:t>
      </w:r>
      <w:proofErr w:type="gramStart"/>
      <w:r w:rsidR="00E0053D">
        <w:t>AtMega2560</w:t>
      </w:r>
      <w:proofErr w:type="gramEnd"/>
      <w:r w:rsidR="00E0053D">
        <w:t>)</w:t>
      </w:r>
      <w:r w:rsidR="00D504A0">
        <w:t xml:space="preserve"> realizar as seguintes funções:</w:t>
      </w:r>
    </w:p>
    <w:p w:rsidR="00D504A0" w:rsidRDefault="00D504A0" w:rsidP="00D504A0">
      <w:pPr>
        <w:pStyle w:val="PargrafodaLista"/>
        <w:numPr>
          <w:ilvl w:val="0"/>
          <w:numId w:val="2"/>
        </w:numPr>
      </w:pPr>
      <w:r>
        <w:t>Leitura de cartão RFID</w:t>
      </w:r>
      <w:r w:rsidR="002665D2">
        <w:t xml:space="preserve"> </w:t>
      </w:r>
      <w:r w:rsidR="009D7E7A">
        <w:t>(ou RG)</w:t>
      </w:r>
      <w:r w:rsidR="00772BE1">
        <w:t xml:space="preserve"> </w:t>
      </w:r>
      <w:r w:rsidR="002665D2">
        <w:t>e teclado numérico</w:t>
      </w:r>
      <w:r>
        <w:t>;</w:t>
      </w:r>
    </w:p>
    <w:p w:rsidR="002665D2" w:rsidRDefault="00D504A0" w:rsidP="002665D2">
      <w:pPr>
        <w:pStyle w:val="PargrafodaLista"/>
        <w:numPr>
          <w:ilvl w:val="0"/>
          <w:numId w:val="2"/>
        </w:numPr>
      </w:pPr>
      <w:r>
        <w:t>Integração do Micro contr</w:t>
      </w:r>
      <w:r w:rsidR="002665D2">
        <w:t>olador com o protocolo Ethernet, realizando a consulta no banco de retornando com resultado encontrado;</w:t>
      </w:r>
    </w:p>
    <w:p w:rsidR="002665D2" w:rsidRDefault="002665D2" w:rsidP="002665D2">
      <w:pPr>
        <w:pStyle w:val="PargrafodaLista"/>
        <w:numPr>
          <w:ilvl w:val="0"/>
          <w:numId w:val="2"/>
        </w:numPr>
      </w:pPr>
      <w:r>
        <w:t xml:space="preserve">Acionamento do relé da fechadura </w:t>
      </w:r>
      <w:r w:rsidR="005D5CAE">
        <w:t>eletromecânica;</w:t>
      </w:r>
    </w:p>
    <w:p w:rsidR="002665D2" w:rsidRDefault="002665D2" w:rsidP="002665D2">
      <w:pPr>
        <w:pStyle w:val="PargrafodaLista"/>
        <w:numPr>
          <w:ilvl w:val="0"/>
          <w:numId w:val="2"/>
        </w:numPr>
      </w:pPr>
      <w:r>
        <w:t xml:space="preserve">Criação de uma tabela no banco de dados </w:t>
      </w:r>
      <w:proofErr w:type="gramStart"/>
      <w:r>
        <w:t>MySQL</w:t>
      </w:r>
      <w:proofErr w:type="gramEnd"/>
      <w:r w:rsidR="002527FD">
        <w:t xml:space="preserve"> </w:t>
      </w:r>
      <w:r>
        <w:t xml:space="preserve">(ex.: </w:t>
      </w:r>
      <w:r w:rsidR="0010776A">
        <w:t xml:space="preserve">ID - </w:t>
      </w:r>
      <w:r>
        <w:t xml:space="preserve">SENHA NUMERICA – CHAVE RFID – </w:t>
      </w:r>
      <w:r w:rsidR="00E40C2D">
        <w:t>MATRICULA</w:t>
      </w:r>
      <w:r w:rsidR="002527FD">
        <w:t>);</w:t>
      </w:r>
    </w:p>
    <w:p w:rsidR="002527FD" w:rsidRDefault="002527FD" w:rsidP="002665D2">
      <w:pPr>
        <w:pStyle w:val="PargrafodaLista"/>
        <w:numPr>
          <w:ilvl w:val="0"/>
          <w:numId w:val="2"/>
        </w:numPr>
      </w:pPr>
      <w:r>
        <w:t>Registro em Tabela do histórico de entradas.</w:t>
      </w:r>
    </w:p>
    <w:p w:rsidR="00CF597F" w:rsidRDefault="00CF597F" w:rsidP="00CF597F">
      <w:pPr>
        <w:pStyle w:val="PargrafodaLista"/>
      </w:pPr>
    </w:p>
    <w:p w:rsidR="00D66901" w:rsidRDefault="00CF597F" w:rsidP="00A82219">
      <w:pPr>
        <w:pStyle w:val="PargrafodaLista"/>
        <w:numPr>
          <w:ilvl w:val="0"/>
          <w:numId w:val="4"/>
        </w:numPr>
      </w:pPr>
      <w:r>
        <w:t xml:space="preserve">Será desenvolvida uma aplicação web para gerenciamento dos usuários, </w:t>
      </w:r>
      <w:r w:rsidR="00A82219">
        <w:t>com as seguintes funcionalidades:</w:t>
      </w:r>
    </w:p>
    <w:p w:rsidR="00A82219" w:rsidRDefault="00A82219" w:rsidP="00A82219">
      <w:pPr>
        <w:pStyle w:val="PargrafodaLista"/>
        <w:numPr>
          <w:ilvl w:val="0"/>
          <w:numId w:val="6"/>
        </w:numPr>
      </w:pPr>
      <w:r>
        <w:t xml:space="preserve">Cadastro, edição, </w:t>
      </w:r>
      <w:r w:rsidR="007A3576">
        <w:t xml:space="preserve">exclusão </w:t>
      </w:r>
      <w:r>
        <w:t>de usuários;</w:t>
      </w:r>
    </w:p>
    <w:p w:rsidR="00A82219" w:rsidRDefault="00A82219" w:rsidP="00A82219">
      <w:pPr>
        <w:pStyle w:val="PargrafodaLista"/>
        <w:numPr>
          <w:ilvl w:val="0"/>
          <w:numId w:val="6"/>
        </w:numPr>
      </w:pPr>
      <w:r>
        <w:t>Consulta ao histórico de entradas dos usuários;</w:t>
      </w:r>
    </w:p>
    <w:p w:rsidR="009D7E7A" w:rsidRDefault="009D7E7A" w:rsidP="009D7E7A">
      <w:pPr>
        <w:ind w:left="708" w:firstLine="12"/>
      </w:pPr>
      <w:r>
        <w:t xml:space="preserve">       Exemplo de histórico:</w:t>
      </w:r>
    </w:p>
    <w:p w:rsidR="009D7E7A" w:rsidRDefault="009D7E7A" w:rsidP="009D7E7A">
      <w:pPr>
        <w:jc w:val="center"/>
      </w:pPr>
      <w:r>
        <w:rPr>
          <w:noProof/>
          <w:lang w:eastAsia="pt-BR"/>
        </w:rPr>
        <w:drawing>
          <wp:inline distT="0" distB="0" distL="0" distR="0" wp14:anchorId="761599C9" wp14:editId="2D66C15C">
            <wp:extent cx="4048125" cy="16668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DE" w:rsidRPr="009D7E7A" w:rsidRDefault="004C2CB7" w:rsidP="009D7E7A">
      <w:pPr>
        <w:jc w:val="center"/>
        <w:rPr>
          <w:sz w:val="16"/>
        </w:rPr>
      </w:pPr>
      <w:r>
        <w:rPr>
          <w:sz w:val="16"/>
        </w:rPr>
        <w:t xml:space="preserve">Imagem 2 - </w:t>
      </w:r>
      <w:r w:rsidR="009D7E7A" w:rsidRPr="009D7E7A">
        <w:rPr>
          <w:sz w:val="16"/>
        </w:rPr>
        <w:t>São armazenadas somente as entradas na edificação contemplada.</w:t>
      </w:r>
    </w:p>
    <w:p w:rsidR="007E5DDE" w:rsidRDefault="0030055E" w:rsidP="007E5DDE">
      <w:r>
        <w:t>Dependências necessárias para funcionamento:</w:t>
      </w:r>
    </w:p>
    <w:p w:rsidR="0030055E" w:rsidRDefault="0030055E" w:rsidP="0030055E">
      <w:pPr>
        <w:pStyle w:val="PargrafodaLista"/>
        <w:numPr>
          <w:ilvl w:val="0"/>
          <w:numId w:val="7"/>
        </w:numPr>
      </w:pPr>
      <w:r>
        <w:t xml:space="preserve">Rede de intranet </w:t>
      </w:r>
      <w:proofErr w:type="gramStart"/>
      <w:r>
        <w:t>DINT(</w:t>
      </w:r>
      <w:proofErr w:type="gramEnd"/>
      <w:r>
        <w:t>Conexão Ethernet);</w:t>
      </w:r>
    </w:p>
    <w:p w:rsidR="0030055E" w:rsidRDefault="0030055E" w:rsidP="0030055E">
      <w:pPr>
        <w:pStyle w:val="PargrafodaLista"/>
        <w:numPr>
          <w:ilvl w:val="0"/>
          <w:numId w:val="7"/>
        </w:numPr>
      </w:pPr>
      <w:r>
        <w:t xml:space="preserve">Servidor de banco de dados </w:t>
      </w:r>
      <w:proofErr w:type="gramStart"/>
      <w:r>
        <w:t>MySQL</w:t>
      </w:r>
      <w:proofErr w:type="gramEnd"/>
      <w:r>
        <w:t>;</w:t>
      </w:r>
    </w:p>
    <w:p w:rsidR="0030055E" w:rsidRDefault="0030055E" w:rsidP="007E5DDE">
      <w:pPr>
        <w:pStyle w:val="PargrafodaLista"/>
        <w:numPr>
          <w:ilvl w:val="0"/>
          <w:numId w:val="7"/>
        </w:numPr>
      </w:pPr>
      <w:r>
        <w:t xml:space="preserve">Alimentação de 12 </w:t>
      </w:r>
      <w:proofErr w:type="spellStart"/>
      <w:r>
        <w:t>Vdc</w:t>
      </w:r>
      <w:proofErr w:type="spellEnd"/>
      <w:r>
        <w:t xml:space="preserve">, para fechadura eletro mecânica e </w:t>
      </w:r>
      <w:proofErr w:type="spellStart"/>
      <w:r>
        <w:t>Microcontrolado</w:t>
      </w:r>
      <w:proofErr w:type="spellEnd"/>
      <w:r>
        <w:t xml:space="preserve"> e seus afins.</w:t>
      </w:r>
    </w:p>
    <w:p w:rsidR="004C2CB7" w:rsidRDefault="004C2CB7" w:rsidP="007E5DDE">
      <w:r>
        <w:t>Conclusão:</w:t>
      </w:r>
    </w:p>
    <w:p w:rsidR="004C2CB7" w:rsidRDefault="004C2CB7" w:rsidP="00E83144">
      <w:pPr>
        <w:jc w:val="both"/>
        <w:sectPr w:rsidR="004C2CB7" w:rsidSect="007E5DD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Projeto proposto contempla um sistema gerenciado e centralizado dos usuários que terão acesso à edificação, possibilitando um histórico das entradas conforme Imagem </w:t>
      </w:r>
      <w:proofErr w:type="gramStart"/>
      <w:r>
        <w:t>2</w:t>
      </w:r>
      <w:proofErr w:type="gramEnd"/>
      <w:r>
        <w:t>, sistema possibilita entrada de dados por meio do RG ou TAG RFID,  atrelado a uma senha de escolha do usuário de 4 dígitos , tornando a aplicação segura</w:t>
      </w:r>
      <w:r w:rsidR="00B42BE3">
        <w:t xml:space="preserve"> e com boa </w:t>
      </w:r>
      <w:r w:rsidR="0000338A">
        <w:t>usabilidade</w:t>
      </w:r>
      <w:r>
        <w:t>, dependendo para sua operação da estabilidade da rede de intranet da DINT</w:t>
      </w:r>
      <w:r w:rsidR="0000338A">
        <w:t>, servidor de banco de dados MySQL</w:t>
      </w:r>
      <w:r>
        <w:t xml:space="preserve"> e Alimentação 12 </w:t>
      </w:r>
      <w:proofErr w:type="spellStart"/>
      <w:r>
        <w:t>Vdc</w:t>
      </w:r>
      <w:proofErr w:type="spellEnd"/>
      <w:r>
        <w:t>. Em casa do falta de energia o acesso se dará por meio da chave.</w:t>
      </w:r>
      <w:r w:rsidR="00E34A01">
        <w:t xml:space="preserve"> Sendo assim o projeto segue de maneira a providenciar uma solução de baixo custo para o problema </w:t>
      </w:r>
      <w:r w:rsidR="00E34A01">
        <w:lastRenderedPageBreak/>
        <w:t>proposto, tendo em vista que as soluções do mercado</w:t>
      </w:r>
      <w:r w:rsidR="0000338A">
        <w:t xml:space="preserve"> que visam gerenciamento centralizado de usuários</w:t>
      </w:r>
      <w:r w:rsidR="00E34A01">
        <w:t xml:space="preserve"> são altamente custosas</w:t>
      </w:r>
      <w:r w:rsidR="0000338A">
        <w:t xml:space="preserve"> e muita das vezes não vem com todo aparato necessário dependendo de fechaduras eletromagnéticas que são vendidas separadamente, tornando-os ainda mais caros</w:t>
      </w:r>
      <w:r w:rsidR="00E34A01">
        <w:t>.</w:t>
      </w:r>
      <w:r w:rsidR="00E83144">
        <w:t xml:space="preserve">       </w:t>
      </w:r>
    </w:p>
    <w:tbl>
      <w:tblPr>
        <w:tblStyle w:val="GradeClara-nfase5"/>
        <w:tblpPr w:leftFromText="141" w:rightFromText="141" w:vertAnchor="text" w:horzAnchor="margin" w:tblpY="-349"/>
        <w:tblW w:w="14768" w:type="dxa"/>
        <w:tblLook w:val="04A0" w:firstRow="1" w:lastRow="0" w:firstColumn="1" w:lastColumn="0" w:noHBand="0" w:noVBand="1"/>
      </w:tblPr>
      <w:tblGrid>
        <w:gridCol w:w="5740"/>
        <w:gridCol w:w="4288"/>
        <w:gridCol w:w="4740"/>
      </w:tblGrid>
      <w:tr w:rsidR="00A25EF6" w:rsidRPr="00E94DA8" w:rsidTr="00A61F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E5DDE" w:rsidRPr="00A25EF6" w:rsidRDefault="007E5DDE" w:rsidP="00A61FF7">
            <w:pPr>
              <w:jc w:val="center"/>
              <w:rPr>
                <w:sz w:val="28"/>
              </w:rPr>
            </w:pPr>
            <w:r w:rsidRPr="00A25EF6">
              <w:rPr>
                <w:sz w:val="28"/>
              </w:rPr>
              <w:lastRenderedPageBreak/>
              <w:t>Descrição</w:t>
            </w:r>
          </w:p>
        </w:tc>
        <w:tc>
          <w:tcPr>
            <w:tcW w:w="4819" w:type="dxa"/>
            <w:vAlign w:val="center"/>
          </w:tcPr>
          <w:p w:rsidR="007E5DDE" w:rsidRPr="00A25EF6" w:rsidRDefault="007E5DDE" w:rsidP="00A61F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A25EF6">
              <w:rPr>
                <w:sz w:val="28"/>
              </w:rPr>
              <w:t>Quantidade</w:t>
            </w:r>
          </w:p>
        </w:tc>
        <w:tc>
          <w:tcPr>
            <w:tcW w:w="5130" w:type="dxa"/>
          </w:tcPr>
          <w:p w:rsidR="007E5DDE" w:rsidRPr="00E94DA8" w:rsidRDefault="007E5DDE" w:rsidP="00A61F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</w:rPr>
            </w:pPr>
            <w:r w:rsidRPr="00E94DA8">
              <w:rPr>
                <w:b w:val="0"/>
                <w:sz w:val="28"/>
              </w:rPr>
              <w:t>Imagem</w:t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E5DDE" w:rsidRPr="00A25EF6" w:rsidRDefault="007E5DDE" w:rsidP="00A61FF7">
            <w:pPr>
              <w:jc w:val="center"/>
            </w:pPr>
            <w:proofErr w:type="spellStart"/>
            <w:r w:rsidRPr="00A25EF6">
              <w:t>Arduino</w:t>
            </w:r>
            <w:proofErr w:type="spellEnd"/>
            <w:r w:rsidRPr="00A25EF6">
              <w:t xml:space="preserve"> </w:t>
            </w:r>
            <w:proofErr w:type="spellStart"/>
            <w:r w:rsidRPr="00A25EF6">
              <w:t>Mega</w:t>
            </w:r>
            <w:proofErr w:type="spellEnd"/>
            <w:r w:rsidRPr="00A25EF6">
              <w:t xml:space="preserve"> 2560 R3 + Cabo </w:t>
            </w:r>
            <w:proofErr w:type="spellStart"/>
            <w:proofErr w:type="gramStart"/>
            <w:r w:rsidRPr="00A25EF6">
              <w:t>Usb</w:t>
            </w:r>
            <w:proofErr w:type="spellEnd"/>
            <w:proofErr w:type="gramEnd"/>
            <w:r w:rsidRPr="00A25EF6">
              <w:t xml:space="preserve"> para </w:t>
            </w:r>
            <w:proofErr w:type="spellStart"/>
            <w:r w:rsidRPr="00A25EF6">
              <w:t>Arduino</w:t>
            </w:r>
            <w:proofErr w:type="spellEnd"/>
            <w:r w:rsidRPr="00A25EF6">
              <w:t>;</w:t>
            </w:r>
          </w:p>
          <w:p w:rsidR="00A25EF6" w:rsidRPr="00A25EF6" w:rsidRDefault="00A25EF6" w:rsidP="00A61FF7">
            <w:pPr>
              <w:jc w:val="center"/>
              <w:rPr>
                <w:sz w:val="16"/>
              </w:rPr>
            </w:pPr>
            <w:r w:rsidRPr="00A25EF6">
              <w:rPr>
                <w:sz w:val="16"/>
              </w:rPr>
              <w:t>Disponível em:</w:t>
            </w:r>
          </w:p>
          <w:p w:rsidR="007E5DDE" w:rsidRPr="00A25EF6" w:rsidRDefault="00A25EF6" w:rsidP="00A25EF6">
            <w:pPr>
              <w:jc w:val="center"/>
              <w:rPr>
                <w:sz w:val="16"/>
              </w:rPr>
            </w:pPr>
            <w:r w:rsidRPr="00A25EF6">
              <w:rPr>
                <w:sz w:val="16"/>
              </w:rPr>
              <w:t>http://www.eletrogate.com/pd-88b37-mega-2560-r3-cabo-usb-para-arduino.html?</w:t>
            </w:r>
            <w:proofErr w:type="gramStart"/>
            <w:r w:rsidRPr="00A25EF6">
              <w:rPr>
                <w:sz w:val="16"/>
              </w:rPr>
              <w:t>ct</w:t>
            </w:r>
            <w:proofErr w:type="gramEnd"/>
            <w:r w:rsidRPr="00A25EF6">
              <w:rPr>
                <w:sz w:val="16"/>
              </w:rPr>
              <w:t>=6fb46&amp;p=1&amp;s=1</w:t>
            </w:r>
          </w:p>
        </w:tc>
        <w:tc>
          <w:tcPr>
            <w:tcW w:w="4819" w:type="dxa"/>
            <w:vAlign w:val="center"/>
          </w:tcPr>
          <w:p w:rsidR="007E5DDE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7E5DDE" w:rsidRDefault="007E5DDE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pt-BR"/>
              </w:rPr>
              <w:drawing>
                <wp:inline distT="0" distB="0" distL="0" distR="0" wp14:anchorId="2BD3E69B" wp14:editId="7B428C7D">
                  <wp:extent cx="1159960" cy="981075"/>
                  <wp:effectExtent l="0" t="0" r="254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960" cy="981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E5DDE" w:rsidRPr="00A25EF6" w:rsidRDefault="007E5DDE" w:rsidP="00A61FF7">
            <w:pPr>
              <w:jc w:val="center"/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</w:pPr>
            <w:r w:rsidRPr="00A25EF6"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  <w:t xml:space="preserve">Ethernet </w:t>
            </w:r>
            <w:proofErr w:type="spellStart"/>
            <w:r w:rsidRPr="00A25EF6"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  <w:t>Shield</w:t>
            </w:r>
            <w:proofErr w:type="spellEnd"/>
            <w:r w:rsidRPr="00A25EF6"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  <w:t xml:space="preserve"> W5100 para </w:t>
            </w:r>
            <w:proofErr w:type="spellStart"/>
            <w:r w:rsidRPr="00A25EF6"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  <w:t>Arduino</w:t>
            </w:r>
            <w:proofErr w:type="spellEnd"/>
          </w:p>
          <w:p w:rsidR="00A25EF6" w:rsidRPr="00A25EF6" w:rsidRDefault="00A25EF6" w:rsidP="00A61FF7">
            <w:pPr>
              <w:jc w:val="center"/>
              <w:rPr>
                <w:bCs w:val="0"/>
                <w:color w:val="3A3A4A"/>
                <w:sz w:val="16"/>
                <w:szCs w:val="16"/>
                <w:shd w:val="clear" w:color="auto" w:fill="FFFFFF"/>
              </w:rPr>
            </w:pPr>
            <w:r w:rsidRPr="00A25EF6">
              <w:rPr>
                <w:bCs w:val="0"/>
                <w:color w:val="3A3A4A"/>
                <w:sz w:val="16"/>
                <w:szCs w:val="16"/>
                <w:shd w:val="clear" w:color="auto" w:fill="FFFFFF"/>
              </w:rPr>
              <w:t>Disponível em:</w:t>
            </w:r>
          </w:p>
          <w:p w:rsidR="00A25EF6" w:rsidRPr="00A25EF6" w:rsidRDefault="00A25EF6" w:rsidP="00A61FF7">
            <w:pPr>
              <w:jc w:val="center"/>
            </w:pPr>
            <w:r w:rsidRPr="00A25EF6">
              <w:rPr>
                <w:sz w:val="16"/>
                <w:szCs w:val="16"/>
              </w:rPr>
              <w:t>http://www.eletrogate.com/pd-88c9c-ethernet-shield-w5100-para-arduino.html?</w:t>
            </w:r>
            <w:proofErr w:type="gramStart"/>
            <w:r w:rsidRPr="00A25EF6">
              <w:rPr>
                <w:sz w:val="16"/>
                <w:szCs w:val="16"/>
              </w:rPr>
              <w:t>ct</w:t>
            </w:r>
            <w:proofErr w:type="gramEnd"/>
            <w:r w:rsidRPr="00A25EF6">
              <w:rPr>
                <w:sz w:val="16"/>
                <w:szCs w:val="16"/>
              </w:rPr>
              <w:t>=ae595&amp;p=1&amp;s=1</w:t>
            </w:r>
          </w:p>
        </w:tc>
        <w:tc>
          <w:tcPr>
            <w:tcW w:w="4819" w:type="dxa"/>
            <w:vAlign w:val="center"/>
          </w:tcPr>
          <w:p w:rsidR="007E5DDE" w:rsidRPr="00A25EF6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7E5DDE" w:rsidRDefault="007E5DDE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  <w:lang w:eastAsia="pt-BR"/>
              </w:rPr>
              <w:drawing>
                <wp:inline distT="0" distB="0" distL="0" distR="0" wp14:anchorId="4314A2DA" wp14:editId="09B86063">
                  <wp:extent cx="1143000" cy="1014733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014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E5DDE" w:rsidRDefault="007E5DDE" w:rsidP="00A61FF7">
            <w:pPr>
              <w:jc w:val="center"/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</w:pPr>
            <w:r w:rsidRPr="00A25EF6"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  <w:t xml:space="preserve">Kit Módulo </w:t>
            </w:r>
            <w:proofErr w:type="spellStart"/>
            <w:r w:rsidRPr="00A25EF6"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  <w:t>Rfid</w:t>
            </w:r>
            <w:proofErr w:type="spellEnd"/>
            <w:r w:rsidRPr="00A25EF6"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  <w:t xml:space="preserve"> Mfrc522 13,56 </w:t>
            </w:r>
            <w:proofErr w:type="spellStart"/>
            <w:proofErr w:type="gramStart"/>
            <w:r w:rsidRPr="00A25EF6">
              <w:rPr>
                <w:rFonts w:ascii="Source Sans Pro" w:hAnsi="Source Sans Pro"/>
                <w:bCs w:val="0"/>
                <w:color w:val="3A3A4A"/>
                <w:sz w:val="21"/>
                <w:szCs w:val="21"/>
                <w:shd w:val="clear" w:color="auto" w:fill="FFFFFF"/>
              </w:rPr>
              <w:t>Mhz</w:t>
            </w:r>
            <w:proofErr w:type="spellEnd"/>
            <w:proofErr w:type="gramEnd"/>
          </w:p>
          <w:p w:rsidR="00A25EF6" w:rsidRPr="00A25EF6" w:rsidRDefault="00A25EF6" w:rsidP="00A61FF7">
            <w:pPr>
              <w:jc w:val="center"/>
              <w:rPr>
                <w:bCs w:val="0"/>
                <w:color w:val="3A3A4A"/>
                <w:sz w:val="16"/>
                <w:szCs w:val="16"/>
                <w:shd w:val="clear" w:color="auto" w:fill="FFFFFF"/>
              </w:rPr>
            </w:pPr>
            <w:r w:rsidRPr="00A25EF6">
              <w:rPr>
                <w:bCs w:val="0"/>
                <w:color w:val="3A3A4A"/>
                <w:sz w:val="16"/>
                <w:szCs w:val="16"/>
                <w:shd w:val="clear" w:color="auto" w:fill="FFFFFF"/>
              </w:rPr>
              <w:t>Disponível em:</w:t>
            </w:r>
          </w:p>
          <w:p w:rsidR="00A25EF6" w:rsidRPr="00A25EF6" w:rsidRDefault="00A25EF6" w:rsidP="00A61FF7">
            <w:pPr>
              <w:jc w:val="center"/>
            </w:pPr>
            <w:r w:rsidRPr="00A25EF6">
              <w:rPr>
                <w:sz w:val="16"/>
                <w:szCs w:val="16"/>
              </w:rPr>
              <w:t>http://www.eletrogate.com/pd-8e3aa-kit-modulo-rfid-mfrc522-13-56-mhz.html?</w:t>
            </w:r>
            <w:proofErr w:type="gramStart"/>
            <w:r w:rsidRPr="00A25EF6">
              <w:rPr>
                <w:sz w:val="16"/>
                <w:szCs w:val="16"/>
              </w:rPr>
              <w:t>ct</w:t>
            </w:r>
            <w:proofErr w:type="gramEnd"/>
            <w:r w:rsidRPr="00A25EF6">
              <w:rPr>
                <w:sz w:val="16"/>
                <w:szCs w:val="16"/>
              </w:rPr>
              <w:t>=&amp;p=1&amp;s=1</w:t>
            </w:r>
          </w:p>
        </w:tc>
        <w:tc>
          <w:tcPr>
            <w:tcW w:w="4819" w:type="dxa"/>
            <w:vAlign w:val="center"/>
          </w:tcPr>
          <w:p w:rsidR="007E5DDE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7E5DDE" w:rsidRDefault="007E5DDE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pt-BR"/>
              </w:rPr>
              <w:drawing>
                <wp:inline distT="0" distB="0" distL="0" distR="0" wp14:anchorId="01566B9E" wp14:editId="6B6B41F8">
                  <wp:extent cx="1049828" cy="93345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55" cy="93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E5DDE" w:rsidRPr="00A25EF6" w:rsidRDefault="007E5DDE" w:rsidP="00A61FF7">
            <w:pPr>
              <w:jc w:val="center"/>
            </w:pPr>
            <w:r w:rsidRPr="00A25EF6">
              <w:t xml:space="preserve">Display </w:t>
            </w:r>
            <w:proofErr w:type="spellStart"/>
            <w:proofErr w:type="gramStart"/>
            <w:r w:rsidRPr="00A25EF6">
              <w:t>Lcd</w:t>
            </w:r>
            <w:proofErr w:type="spellEnd"/>
            <w:proofErr w:type="gramEnd"/>
            <w:r w:rsidRPr="00A25EF6">
              <w:t xml:space="preserve"> 16x2 com </w:t>
            </w:r>
            <w:proofErr w:type="spellStart"/>
            <w:r w:rsidRPr="00A25EF6">
              <w:t>Backlight</w:t>
            </w:r>
            <w:proofErr w:type="spellEnd"/>
          </w:p>
        </w:tc>
        <w:tc>
          <w:tcPr>
            <w:tcW w:w="4819" w:type="dxa"/>
            <w:vAlign w:val="center"/>
          </w:tcPr>
          <w:p w:rsidR="007E5DDE" w:rsidRPr="00A25EF6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7E5DDE" w:rsidRDefault="007E5DDE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  <w:lang w:eastAsia="pt-BR"/>
              </w:rPr>
              <w:drawing>
                <wp:inline distT="0" distB="0" distL="0" distR="0" wp14:anchorId="0CCEC26E" wp14:editId="7305B439">
                  <wp:extent cx="1133475" cy="745916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745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E5DDE" w:rsidRPr="00A25EF6" w:rsidRDefault="00F21D3F" w:rsidP="00A61FF7">
            <w:pPr>
              <w:jc w:val="center"/>
            </w:pPr>
            <w:r w:rsidRPr="00A25EF6">
              <w:t xml:space="preserve">Led Difuso </w:t>
            </w:r>
            <w:proofErr w:type="gramStart"/>
            <w:r w:rsidRPr="00A25EF6">
              <w:t>5mm</w:t>
            </w:r>
            <w:proofErr w:type="gramEnd"/>
            <w:r w:rsidRPr="00A25EF6">
              <w:t xml:space="preserve"> Amarelo</w:t>
            </w:r>
          </w:p>
        </w:tc>
        <w:tc>
          <w:tcPr>
            <w:tcW w:w="4819" w:type="dxa"/>
            <w:vAlign w:val="center"/>
          </w:tcPr>
          <w:p w:rsidR="007E5DDE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7E5DDE" w:rsidRDefault="00F21D3F" w:rsidP="00A61FF7">
            <w:pPr>
              <w:tabs>
                <w:tab w:val="left" w:pos="301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pt-BR"/>
              </w:rPr>
              <w:drawing>
                <wp:inline distT="0" distB="0" distL="0" distR="0" wp14:anchorId="3CDFECBD" wp14:editId="7589D637">
                  <wp:extent cx="533400" cy="5334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E5DDE" w:rsidRPr="00A25EF6" w:rsidRDefault="00F21D3F" w:rsidP="00A61FF7">
            <w:pPr>
              <w:jc w:val="center"/>
            </w:pPr>
            <w:r w:rsidRPr="00A25EF6">
              <w:t xml:space="preserve">Led Difuso </w:t>
            </w:r>
            <w:proofErr w:type="gramStart"/>
            <w:r w:rsidRPr="00A25EF6">
              <w:t>5mm</w:t>
            </w:r>
            <w:proofErr w:type="gramEnd"/>
            <w:r w:rsidRPr="00A25EF6">
              <w:t xml:space="preserve"> Verde</w:t>
            </w:r>
          </w:p>
        </w:tc>
        <w:tc>
          <w:tcPr>
            <w:tcW w:w="4819" w:type="dxa"/>
            <w:vAlign w:val="center"/>
          </w:tcPr>
          <w:p w:rsidR="007E5DDE" w:rsidRPr="00A25EF6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7E5DDE" w:rsidRDefault="00F21D3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  <w:lang w:eastAsia="pt-BR"/>
              </w:rPr>
              <w:drawing>
                <wp:inline distT="0" distB="0" distL="0" distR="0" wp14:anchorId="43EBE7BA" wp14:editId="4C25AC34">
                  <wp:extent cx="533400" cy="4953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7E5DDE" w:rsidRPr="00A25EF6" w:rsidRDefault="00F21D3F" w:rsidP="00A61FF7">
            <w:pPr>
              <w:jc w:val="center"/>
            </w:pPr>
            <w:r w:rsidRPr="00A25EF6">
              <w:lastRenderedPageBreak/>
              <w:t xml:space="preserve">Led Difuso </w:t>
            </w:r>
            <w:proofErr w:type="gramStart"/>
            <w:r w:rsidRPr="00A25EF6">
              <w:t>5mm</w:t>
            </w:r>
            <w:proofErr w:type="gramEnd"/>
            <w:r w:rsidRPr="00A25EF6">
              <w:t xml:space="preserve"> Vermelho</w:t>
            </w:r>
          </w:p>
        </w:tc>
        <w:tc>
          <w:tcPr>
            <w:tcW w:w="4819" w:type="dxa"/>
            <w:vAlign w:val="center"/>
          </w:tcPr>
          <w:p w:rsidR="007E5DDE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7E5DDE" w:rsidRDefault="00F21D3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pt-BR"/>
              </w:rPr>
              <w:drawing>
                <wp:inline distT="0" distB="0" distL="0" distR="0" wp14:anchorId="5C4C145D" wp14:editId="6DB62CF1">
                  <wp:extent cx="514350" cy="5524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F21D3F" w:rsidRPr="00A25EF6" w:rsidRDefault="00F21D3F" w:rsidP="00A61FF7">
            <w:pPr>
              <w:jc w:val="center"/>
            </w:pPr>
            <w:r w:rsidRPr="00A25EF6">
              <w:t>Diodo Retificador 1N4007</w:t>
            </w:r>
          </w:p>
        </w:tc>
        <w:tc>
          <w:tcPr>
            <w:tcW w:w="4819" w:type="dxa"/>
            <w:vAlign w:val="center"/>
          </w:tcPr>
          <w:p w:rsidR="00F21D3F" w:rsidRPr="00A25EF6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F21D3F" w:rsidRDefault="00F21D3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0E70EBE" wp14:editId="3B2D45CC">
                  <wp:extent cx="628650" cy="657225"/>
                  <wp:effectExtent l="0" t="0" r="0" b="952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F21D3F" w:rsidRPr="00A25EF6" w:rsidRDefault="00F21D3F" w:rsidP="00A61FF7">
            <w:pPr>
              <w:jc w:val="center"/>
            </w:pPr>
            <w:r w:rsidRPr="00A25EF6">
              <w:t>Resistor 300 Ohms</w:t>
            </w:r>
          </w:p>
        </w:tc>
        <w:tc>
          <w:tcPr>
            <w:tcW w:w="4819" w:type="dxa"/>
            <w:vAlign w:val="center"/>
          </w:tcPr>
          <w:p w:rsidR="00F21D3F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5130" w:type="dxa"/>
          </w:tcPr>
          <w:p w:rsidR="00F21D3F" w:rsidRDefault="00F21D3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2DB747B" wp14:editId="48108207">
                  <wp:extent cx="847725" cy="838200"/>
                  <wp:effectExtent l="0" t="0" r="952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F21D3F" w:rsidRPr="00A25EF6" w:rsidRDefault="00F21D3F" w:rsidP="00A61FF7">
            <w:pPr>
              <w:jc w:val="center"/>
            </w:pPr>
            <w:r w:rsidRPr="00A25EF6">
              <w:t>Resistor 100 Ohms</w:t>
            </w:r>
          </w:p>
        </w:tc>
        <w:tc>
          <w:tcPr>
            <w:tcW w:w="4819" w:type="dxa"/>
            <w:vAlign w:val="center"/>
          </w:tcPr>
          <w:p w:rsidR="00F21D3F" w:rsidRPr="00A25EF6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8</w:t>
            </w:r>
            <w:proofErr w:type="gramEnd"/>
          </w:p>
        </w:tc>
        <w:tc>
          <w:tcPr>
            <w:tcW w:w="5130" w:type="dxa"/>
          </w:tcPr>
          <w:p w:rsidR="00F21D3F" w:rsidRDefault="00F21D3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C591D3C" wp14:editId="41C366B5">
                  <wp:extent cx="904875" cy="820700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121" cy="82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F21D3F" w:rsidRPr="00A25EF6" w:rsidRDefault="00F21D3F" w:rsidP="00A61FF7">
            <w:pPr>
              <w:jc w:val="center"/>
            </w:pPr>
            <w:proofErr w:type="spellStart"/>
            <w:r w:rsidRPr="00A25EF6">
              <w:t>Buzzer</w:t>
            </w:r>
            <w:proofErr w:type="spellEnd"/>
            <w:r w:rsidRPr="00A25EF6">
              <w:t xml:space="preserve"> ativo </w:t>
            </w:r>
            <w:proofErr w:type="gramStart"/>
            <w:r w:rsidRPr="00A25EF6">
              <w:t>5</w:t>
            </w:r>
            <w:proofErr w:type="gramEnd"/>
            <w:r w:rsidRPr="00A25EF6">
              <w:t xml:space="preserve"> Volts</w:t>
            </w:r>
          </w:p>
        </w:tc>
        <w:tc>
          <w:tcPr>
            <w:tcW w:w="4819" w:type="dxa"/>
            <w:vAlign w:val="center"/>
          </w:tcPr>
          <w:p w:rsidR="00F21D3F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F21D3F" w:rsidRDefault="00F21D3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047F46A" wp14:editId="637844FF">
                  <wp:extent cx="885825" cy="812428"/>
                  <wp:effectExtent l="0" t="0" r="0" b="698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007" cy="813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F21D3F" w:rsidRPr="00A25EF6" w:rsidRDefault="00A5509B" w:rsidP="00A61FF7">
            <w:pPr>
              <w:jc w:val="center"/>
            </w:pPr>
            <w:r w:rsidRPr="00A25EF6">
              <w:t>Teclado M</w:t>
            </w:r>
            <w:r w:rsidR="00F21D3F" w:rsidRPr="00A25EF6">
              <w:t xml:space="preserve">atricial 12 teclas, de </w:t>
            </w:r>
            <w:proofErr w:type="gramStart"/>
            <w:r w:rsidR="00F21D3F" w:rsidRPr="00A25EF6">
              <w:t>7</w:t>
            </w:r>
            <w:proofErr w:type="gramEnd"/>
            <w:r w:rsidR="00F21D3F" w:rsidRPr="00A25EF6">
              <w:t xml:space="preserve"> Fios/Pinos, </w:t>
            </w:r>
            <w:r w:rsidR="00C14AF2" w:rsidRPr="00A25EF6">
              <w:t>O</w:t>
            </w:r>
            <w:r w:rsidR="00F21D3F" w:rsidRPr="00A25EF6">
              <w:t>bs.: Não pode ser o tipo membra</w:t>
            </w:r>
            <w:r w:rsidR="00033CBC" w:rsidRPr="00A25EF6">
              <w:t>na</w:t>
            </w:r>
            <w:r w:rsidR="00E94DA8" w:rsidRPr="00A25EF6">
              <w:t>, p</w:t>
            </w:r>
            <w:r w:rsidR="00F21D3F" w:rsidRPr="00A25EF6">
              <w:t>o</w:t>
            </w:r>
            <w:r w:rsidR="00E94DA8" w:rsidRPr="00A25EF6">
              <w:t>r</w:t>
            </w:r>
            <w:r w:rsidR="00F21D3F" w:rsidRPr="00A25EF6">
              <w:t xml:space="preserve"> causa da fragilidade.</w:t>
            </w:r>
          </w:p>
          <w:p w:rsidR="00A25EF6" w:rsidRPr="00A25EF6" w:rsidRDefault="00A25EF6" w:rsidP="00A25EF6">
            <w:pPr>
              <w:jc w:val="center"/>
            </w:pPr>
            <w:r w:rsidRPr="00A25EF6">
              <w:rPr>
                <w:sz w:val="16"/>
              </w:rPr>
              <w:t xml:space="preserve">Disponível em: </w:t>
            </w:r>
            <w:proofErr w:type="gramStart"/>
            <w:r w:rsidRPr="00A25EF6">
              <w:rPr>
                <w:sz w:val="16"/>
              </w:rPr>
              <w:t>https</w:t>
            </w:r>
            <w:proofErr w:type="gramEnd"/>
            <w:r w:rsidRPr="00A25EF6">
              <w:rPr>
                <w:sz w:val="16"/>
              </w:rPr>
              <w:t>://www.robocore.net/modules.php?</w:t>
            </w:r>
            <w:proofErr w:type="gramStart"/>
            <w:r w:rsidRPr="00A25EF6">
              <w:rPr>
                <w:sz w:val="16"/>
              </w:rPr>
              <w:t>name</w:t>
            </w:r>
            <w:proofErr w:type="gramEnd"/>
            <w:r w:rsidRPr="00A25EF6">
              <w:rPr>
                <w:sz w:val="16"/>
              </w:rPr>
              <w:t>=GR_LojaVirtual&amp;prod=164</w:t>
            </w:r>
          </w:p>
        </w:tc>
        <w:tc>
          <w:tcPr>
            <w:tcW w:w="4819" w:type="dxa"/>
            <w:vAlign w:val="center"/>
          </w:tcPr>
          <w:p w:rsidR="00F21D3F" w:rsidRPr="00A25EF6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F21D3F" w:rsidRDefault="00F21D3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7FBD736" wp14:editId="337BFC0C">
                  <wp:extent cx="1028700" cy="948333"/>
                  <wp:effectExtent l="0" t="0" r="0" b="444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099" cy="950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3907C9" w:rsidRPr="00A25EF6" w:rsidRDefault="003907C9" w:rsidP="00A61FF7">
            <w:pPr>
              <w:jc w:val="center"/>
            </w:pPr>
            <w:r w:rsidRPr="00A25EF6">
              <w:lastRenderedPageBreak/>
              <w:t xml:space="preserve">Módulo Relé </w:t>
            </w:r>
            <w:proofErr w:type="gramStart"/>
            <w:r w:rsidRPr="00A25EF6">
              <w:t>1</w:t>
            </w:r>
            <w:proofErr w:type="gramEnd"/>
            <w:r w:rsidRPr="00A25EF6">
              <w:t xml:space="preserve"> Canal 5v</w:t>
            </w:r>
          </w:p>
          <w:p w:rsidR="00A25EF6" w:rsidRPr="00A25EF6" w:rsidRDefault="00A25EF6" w:rsidP="00A61FF7">
            <w:pPr>
              <w:jc w:val="center"/>
              <w:rPr>
                <w:sz w:val="16"/>
              </w:rPr>
            </w:pPr>
            <w:r w:rsidRPr="00A25EF6">
              <w:rPr>
                <w:sz w:val="16"/>
              </w:rPr>
              <w:t>Disponível em:</w:t>
            </w:r>
          </w:p>
          <w:p w:rsidR="00A25EF6" w:rsidRPr="00A25EF6" w:rsidRDefault="00A25EF6" w:rsidP="00A61FF7">
            <w:pPr>
              <w:jc w:val="center"/>
            </w:pPr>
            <w:r w:rsidRPr="00A25EF6">
              <w:rPr>
                <w:sz w:val="16"/>
              </w:rPr>
              <w:t>http://www.eletrogate.com/pd-1a1bd2-modulo-rele-1-canal-5v.html?</w:t>
            </w:r>
            <w:proofErr w:type="gramStart"/>
            <w:r w:rsidRPr="00A25EF6">
              <w:rPr>
                <w:sz w:val="16"/>
              </w:rPr>
              <w:t>ct</w:t>
            </w:r>
            <w:proofErr w:type="gramEnd"/>
            <w:r w:rsidRPr="00A25EF6">
              <w:rPr>
                <w:sz w:val="16"/>
              </w:rPr>
              <w:t>=&amp;p=1&amp;s=1</w:t>
            </w:r>
          </w:p>
        </w:tc>
        <w:tc>
          <w:tcPr>
            <w:tcW w:w="4819" w:type="dxa"/>
            <w:vAlign w:val="center"/>
          </w:tcPr>
          <w:p w:rsidR="003907C9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3907C9" w:rsidRDefault="003907C9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6813280" wp14:editId="157B1FAF">
                  <wp:extent cx="1314450" cy="1108766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331" cy="110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3907C9" w:rsidRPr="00A25EF6" w:rsidRDefault="00C14AF2" w:rsidP="00A61FF7">
            <w:pPr>
              <w:jc w:val="center"/>
            </w:pPr>
            <w:r w:rsidRPr="00A25EF6">
              <w:t xml:space="preserve">Fio de </w:t>
            </w:r>
            <w:proofErr w:type="gramStart"/>
            <w:r w:rsidRPr="00A25EF6">
              <w:t>1mm</w:t>
            </w:r>
            <w:proofErr w:type="gramEnd"/>
            <w:r w:rsidRPr="00A25EF6">
              <w:t xml:space="preserve"> de diâmetro, nas cores AZUL, AMARELO, VERDE, BRANCO e LARANJA</w:t>
            </w:r>
          </w:p>
        </w:tc>
        <w:tc>
          <w:tcPr>
            <w:tcW w:w="4819" w:type="dxa"/>
            <w:vAlign w:val="center"/>
          </w:tcPr>
          <w:p w:rsidR="003907C9" w:rsidRPr="00A25EF6" w:rsidRDefault="00C14AF2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25EF6">
              <w:rPr>
                <w:b/>
              </w:rPr>
              <w:t>4</w:t>
            </w:r>
            <w:r w:rsidR="00DF4944" w:rsidRPr="00A25EF6">
              <w:rPr>
                <w:b/>
              </w:rPr>
              <w:t xml:space="preserve"> </w:t>
            </w:r>
            <w:r w:rsidRPr="00A25EF6">
              <w:rPr>
                <w:b/>
              </w:rPr>
              <w:t>m</w:t>
            </w:r>
            <w:r w:rsidR="00DF4944" w:rsidRPr="00A25EF6">
              <w:rPr>
                <w:b/>
              </w:rPr>
              <w:t>etros</w:t>
            </w:r>
            <w:r w:rsidRPr="00A25EF6">
              <w:rPr>
                <w:b/>
              </w:rPr>
              <w:t xml:space="preserve"> de cada</w:t>
            </w:r>
          </w:p>
        </w:tc>
        <w:tc>
          <w:tcPr>
            <w:tcW w:w="5130" w:type="dxa"/>
          </w:tcPr>
          <w:p w:rsidR="003907C9" w:rsidRDefault="003907C9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7B457B" wp14:editId="27254F69">
                  <wp:extent cx="1502229" cy="808893"/>
                  <wp:effectExtent l="0" t="0" r="317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995" cy="8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033CBC" w:rsidRPr="00A25EF6" w:rsidRDefault="00033CBC" w:rsidP="00A61FF7">
            <w:pPr>
              <w:jc w:val="center"/>
            </w:pPr>
            <w:r w:rsidRPr="00A25EF6">
              <w:t xml:space="preserve">Estanho para Solda / </w:t>
            </w:r>
            <w:proofErr w:type="gramStart"/>
            <w:r w:rsidRPr="00A25EF6">
              <w:t>Fio</w:t>
            </w:r>
            <w:proofErr w:type="gramEnd"/>
            <w:r w:rsidRPr="00A25EF6">
              <w:t xml:space="preserve"> de Solda 1.0mm - Tubo de 25g</w:t>
            </w:r>
          </w:p>
        </w:tc>
        <w:tc>
          <w:tcPr>
            <w:tcW w:w="4819" w:type="dxa"/>
            <w:vAlign w:val="center"/>
          </w:tcPr>
          <w:p w:rsidR="00033CBC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2</w:t>
            </w:r>
            <w:proofErr w:type="gramEnd"/>
          </w:p>
        </w:tc>
        <w:tc>
          <w:tcPr>
            <w:tcW w:w="5130" w:type="dxa"/>
          </w:tcPr>
          <w:p w:rsidR="00033CBC" w:rsidRDefault="00033CBC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D642CCF" wp14:editId="6717EDD8">
                  <wp:extent cx="1066800" cy="953911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95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033CBC" w:rsidRPr="00A25EF6" w:rsidRDefault="00317BBD" w:rsidP="00A61FF7">
            <w:pPr>
              <w:jc w:val="center"/>
            </w:pPr>
            <w:r w:rsidRPr="00A25EF6">
              <w:t xml:space="preserve">Botoeira </w:t>
            </w:r>
            <w:proofErr w:type="spellStart"/>
            <w:r w:rsidRPr="00A25EF6">
              <w:t>Push</w:t>
            </w:r>
            <w:proofErr w:type="spellEnd"/>
            <w:r w:rsidRPr="00A25EF6">
              <w:t xml:space="preserve"> Button </w:t>
            </w:r>
            <w:r w:rsidR="00A31D0C" w:rsidRPr="00A25EF6">
              <w:t xml:space="preserve">Normal Aberta </w:t>
            </w:r>
            <w:r w:rsidRPr="00A25EF6">
              <w:t>3a 250 V</w:t>
            </w:r>
            <w:r w:rsidR="00A31D0C" w:rsidRPr="00A25EF6">
              <w:t xml:space="preserve">, com </w:t>
            </w:r>
            <w:proofErr w:type="gramStart"/>
            <w:r w:rsidR="00A31D0C" w:rsidRPr="00A25EF6">
              <w:t>rosca</w:t>
            </w:r>
            <w:proofErr w:type="gramEnd"/>
          </w:p>
        </w:tc>
        <w:tc>
          <w:tcPr>
            <w:tcW w:w="4819" w:type="dxa"/>
            <w:vAlign w:val="center"/>
          </w:tcPr>
          <w:p w:rsidR="00033CBC" w:rsidRPr="00A25EF6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033CBC" w:rsidRDefault="00317BBD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C0C5FD9" wp14:editId="21C5BC49">
                  <wp:extent cx="1676400" cy="1015706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953" cy="1019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A31D0C" w:rsidRPr="00A25EF6" w:rsidRDefault="00A31D0C" w:rsidP="00A61FF7">
            <w:pPr>
              <w:jc w:val="center"/>
            </w:pPr>
            <w:r w:rsidRPr="00A25EF6">
              <w:t xml:space="preserve">Chave </w:t>
            </w:r>
            <w:proofErr w:type="spellStart"/>
            <w:r w:rsidRPr="00A25EF6">
              <w:t>Push</w:t>
            </w:r>
            <w:proofErr w:type="spellEnd"/>
            <w:r w:rsidRPr="00A25EF6">
              <w:t xml:space="preserve"> Button Normal Aberta - </w:t>
            </w:r>
            <w:proofErr w:type="gramStart"/>
            <w:r w:rsidRPr="00A25EF6">
              <w:t>2T</w:t>
            </w:r>
            <w:proofErr w:type="gramEnd"/>
            <w:r w:rsidRPr="00A25EF6">
              <w:t xml:space="preserve"> – Preta, com rosca.</w:t>
            </w:r>
          </w:p>
        </w:tc>
        <w:tc>
          <w:tcPr>
            <w:tcW w:w="4819" w:type="dxa"/>
            <w:vAlign w:val="center"/>
          </w:tcPr>
          <w:p w:rsidR="00A31D0C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A31D0C" w:rsidRDefault="00A31D0C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9D4F5B1" wp14:editId="39E2517B">
                  <wp:extent cx="1447800" cy="1236715"/>
                  <wp:effectExtent l="0" t="0" r="0" b="190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23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53A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A31D0C" w:rsidRPr="00A25EF6" w:rsidRDefault="00A31D0C" w:rsidP="00A61FF7">
            <w:pPr>
              <w:jc w:val="center"/>
            </w:pPr>
            <w:r w:rsidRPr="00A25EF6">
              <w:lastRenderedPageBreak/>
              <w:t xml:space="preserve">Porta fusível com rabicho + fusível </w:t>
            </w:r>
            <w:r w:rsidR="00C14AF2" w:rsidRPr="00A25EF6">
              <w:t>de 1,5A</w:t>
            </w:r>
          </w:p>
        </w:tc>
        <w:tc>
          <w:tcPr>
            <w:tcW w:w="4819" w:type="dxa"/>
            <w:vAlign w:val="center"/>
          </w:tcPr>
          <w:p w:rsidR="00A31D0C" w:rsidRPr="00A25EF6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A31D0C" w:rsidRDefault="00C14AF2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5CAEC8" wp14:editId="10A9F2FE">
                  <wp:extent cx="1533525" cy="686051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68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C14AF2" w:rsidRPr="00A25EF6" w:rsidRDefault="002527FD" w:rsidP="00A61FF7">
            <w:pPr>
              <w:jc w:val="center"/>
            </w:pPr>
            <w:proofErr w:type="spellStart"/>
            <w:r w:rsidRPr="00A25EF6">
              <w:t>Tag</w:t>
            </w:r>
            <w:proofErr w:type="spellEnd"/>
            <w:r w:rsidRPr="00A25EF6">
              <w:t xml:space="preserve"> Chaveiro </w:t>
            </w:r>
            <w:proofErr w:type="spellStart"/>
            <w:r w:rsidRPr="00A25EF6">
              <w:t>Rfid</w:t>
            </w:r>
            <w:proofErr w:type="spellEnd"/>
            <w:r w:rsidRPr="00A25EF6">
              <w:t xml:space="preserve"> Programável </w:t>
            </w:r>
            <w:proofErr w:type="spellStart"/>
            <w:r w:rsidRPr="00A25EF6">
              <w:t>Mifare</w:t>
            </w:r>
            <w:proofErr w:type="spellEnd"/>
            <w:r w:rsidRPr="00A25EF6">
              <w:t xml:space="preserve"> 1k 13,56</w:t>
            </w:r>
            <w:proofErr w:type="gramStart"/>
            <w:r w:rsidRPr="00A25EF6">
              <w:t>Mhz</w:t>
            </w:r>
            <w:proofErr w:type="gramEnd"/>
          </w:p>
          <w:p w:rsidR="002527FD" w:rsidRPr="00A25EF6" w:rsidRDefault="002527FD" w:rsidP="00A61FF7">
            <w:pPr>
              <w:jc w:val="center"/>
            </w:pPr>
          </w:p>
          <w:p w:rsidR="002527FD" w:rsidRPr="00A25EF6" w:rsidRDefault="002527FD" w:rsidP="00A61FF7">
            <w:pPr>
              <w:jc w:val="center"/>
            </w:pPr>
            <w:r w:rsidRPr="00A25EF6">
              <w:t>Obs.: Atenção com a frequência de 13,56MHz</w:t>
            </w:r>
          </w:p>
        </w:tc>
        <w:tc>
          <w:tcPr>
            <w:tcW w:w="4819" w:type="dxa"/>
            <w:vAlign w:val="center"/>
          </w:tcPr>
          <w:p w:rsidR="00C14AF2" w:rsidRPr="00A25EF6" w:rsidRDefault="002527FD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25EF6">
              <w:rPr>
                <w:b/>
              </w:rPr>
              <w:t>120</w:t>
            </w:r>
          </w:p>
        </w:tc>
        <w:tc>
          <w:tcPr>
            <w:tcW w:w="5130" w:type="dxa"/>
          </w:tcPr>
          <w:p w:rsidR="00C14AF2" w:rsidRDefault="002527FD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2DBC6EC" wp14:editId="246B44F8">
                  <wp:extent cx="685800" cy="827877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842" cy="83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EF6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327DBB" w:rsidRPr="00A25EF6" w:rsidRDefault="00327DBB" w:rsidP="00A61FF7">
            <w:pPr>
              <w:jc w:val="center"/>
            </w:pPr>
            <w:r w:rsidRPr="00A25EF6">
              <w:t xml:space="preserve">Fechadura Elétrica </w:t>
            </w:r>
            <w:proofErr w:type="spellStart"/>
            <w:proofErr w:type="gramStart"/>
            <w:r w:rsidRPr="00A25EF6">
              <w:t>Hdl</w:t>
            </w:r>
            <w:proofErr w:type="spellEnd"/>
            <w:proofErr w:type="gramEnd"/>
            <w:r w:rsidRPr="00A25EF6">
              <w:t xml:space="preserve"> C-90 Dupla com </w:t>
            </w:r>
            <w:proofErr w:type="spellStart"/>
            <w:r w:rsidRPr="00A25EF6">
              <w:t>Botao</w:t>
            </w:r>
            <w:proofErr w:type="spellEnd"/>
            <w:r w:rsidRPr="00A25EF6">
              <w:t xml:space="preserve"> Interno</w:t>
            </w:r>
            <w:r w:rsidR="00A61FF7" w:rsidRPr="00A25EF6">
              <w:t>, Porta que abre para dentro.</w:t>
            </w:r>
          </w:p>
        </w:tc>
        <w:tc>
          <w:tcPr>
            <w:tcW w:w="4819" w:type="dxa"/>
            <w:vAlign w:val="center"/>
          </w:tcPr>
          <w:p w:rsidR="00327DBB" w:rsidRPr="00A25EF6" w:rsidRDefault="003B153A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3</w:t>
            </w:r>
            <w:proofErr w:type="gramEnd"/>
          </w:p>
        </w:tc>
        <w:tc>
          <w:tcPr>
            <w:tcW w:w="5130" w:type="dxa"/>
          </w:tcPr>
          <w:p w:rsidR="00327DBB" w:rsidRDefault="00A61FF7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241B3E3" wp14:editId="6D9EE47A">
                  <wp:extent cx="1457325" cy="923317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711" cy="92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079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201079" w:rsidRDefault="00DD3F51" w:rsidP="00A61FF7">
            <w:pPr>
              <w:jc w:val="center"/>
            </w:pPr>
            <w:r w:rsidRPr="00DD3F51">
              <w:t xml:space="preserve">Fechadura PV-90 2R </w:t>
            </w:r>
            <w:r>
              <w:t>–</w:t>
            </w:r>
            <w:r w:rsidRPr="00DD3F51">
              <w:t xml:space="preserve"> Cromada</w:t>
            </w:r>
            <w:r>
              <w:t xml:space="preserve"> para duas folhas de vidro, com acionamento 12 </w:t>
            </w:r>
            <w:proofErr w:type="spellStart"/>
            <w:r>
              <w:t>Vdc</w:t>
            </w:r>
            <w:proofErr w:type="spellEnd"/>
            <w:r>
              <w:t>, para recorte padrão do mercado, com maçaneta interna.</w:t>
            </w:r>
          </w:p>
          <w:p w:rsidR="00DD3F51" w:rsidRPr="00A25EF6" w:rsidRDefault="00DD3F51" w:rsidP="00DD3F51"/>
        </w:tc>
        <w:tc>
          <w:tcPr>
            <w:tcW w:w="4819" w:type="dxa"/>
            <w:vAlign w:val="center"/>
          </w:tcPr>
          <w:p w:rsidR="00201079" w:rsidRDefault="00DD3F51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5130" w:type="dxa"/>
          </w:tcPr>
          <w:p w:rsidR="00201079" w:rsidRDefault="00DD3F51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3B0146F" wp14:editId="150CA066">
                  <wp:extent cx="1153066" cy="1009650"/>
                  <wp:effectExtent l="0" t="0" r="952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066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53A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3B153A" w:rsidRPr="00A25EF6" w:rsidRDefault="003B153A" w:rsidP="00A61FF7">
            <w:pPr>
              <w:jc w:val="center"/>
            </w:pPr>
            <w:r w:rsidRPr="003B153A">
              <w:t>Fita adesiva dupla face Fixa Forte 19mmx2m</w:t>
            </w:r>
          </w:p>
        </w:tc>
        <w:tc>
          <w:tcPr>
            <w:tcW w:w="4819" w:type="dxa"/>
            <w:vAlign w:val="center"/>
          </w:tcPr>
          <w:p w:rsidR="003B153A" w:rsidRPr="00A25EF6" w:rsidRDefault="003B153A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5130" w:type="dxa"/>
          </w:tcPr>
          <w:p w:rsidR="003B153A" w:rsidRDefault="003B153A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07213C4" wp14:editId="536D0E35">
                  <wp:extent cx="447675" cy="682411"/>
                  <wp:effectExtent l="0" t="0" r="0" b="381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682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53A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3B153A" w:rsidRPr="00A25EF6" w:rsidRDefault="003B153A" w:rsidP="00A61FF7">
            <w:pPr>
              <w:jc w:val="center"/>
            </w:pPr>
            <w:r w:rsidRPr="003B153A">
              <w:t>Silicone Acético Incolor Tubo 280g</w:t>
            </w:r>
          </w:p>
        </w:tc>
        <w:tc>
          <w:tcPr>
            <w:tcW w:w="4819" w:type="dxa"/>
            <w:vAlign w:val="center"/>
          </w:tcPr>
          <w:p w:rsidR="003B153A" w:rsidRPr="00A25EF6" w:rsidRDefault="003B153A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1</w:t>
            </w:r>
            <w:proofErr w:type="gramEnd"/>
          </w:p>
        </w:tc>
        <w:tc>
          <w:tcPr>
            <w:tcW w:w="5130" w:type="dxa"/>
          </w:tcPr>
          <w:p w:rsidR="003B153A" w:rsidRDefault="003B153A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C6F673" wp14:editId="00E96289">
                  <wp:extent cx="275098" cy="742950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41" cy="74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53A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201079" w:rsidRPr="00A25EF6" w:rsidRDefault="003B153A" w:rsidP="00201079">
            <w:pPr>
              <w:jc w:val="center"/>
            </w:pPr>
            <w:r w:rsidRPr="003B153A">
              <w:lastRenderedPageBreak/>
              <w:t xml:space="preserve">Espaguetes Isolante Termo </w:t>
            </w:r>
            <w:proofErr w:type="spellStart"/>
            <w:r w:rsidRPr="003B153A">
              <w:t>Retratil</w:t>
            </w:r>
            <w:proofErr w:type="spellEnd"/>
            <w:r w:rsidRPr="003B153A">
              <w:t xml:space="preserve"> </w:t>
            </w:r>
            <w:proofErr w:type="gramStart"/>
            <w:r w:rsidRPr="003B153A">
              <w:t>4mm</w:t>
            </w:r>
            <w:proofErr w:type="gramEnd"/>
            <w:r w:rsidRPr="003B153A">
              <w:t xml:space="preserve"> Vermelho E Preto 5mts</w:t>
            </w:r>
          </w:p>
        </w:tc>
        <w:tc>
          <w:tcPr>
            <w:tcW w:w="4819" w:type="dxa"/>
            <w:vAlign w:val="center"/>
          </w:tcPr>
          <w:p w:rsidR="003B153A" w:rsidRPr="00A25EF6" w:rsidRDefault="00201079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 metros</w:t>
            </w:r>
          </w:p>
        </w:tc>
        <w:tc>
          <w:tcPr>
            <w:tcW w:w="5130" w:type="dxa"/>
          </w:tcPr>
          <w:p w:rsidR="003B153A" w:rsidRDefault="00201079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475E38F" wp14:editId="09A7AADD">
                  <wp:extent cx="550240" cy="466480"/>
                  <wp:effectExtent l="0" t="0" r="254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86" cy="47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53A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3B153A" w:rsidRPr="00A25EF6" w:rsidRDefault="001D28FF" w:rsidP="00A61FF7">
            <w:pPr>
              <w:jc w:val="center"/>
            </w:pPr>
            <w:r>
              <w:t xml:space="preserve">Fonte chaveada estabilizada </w:t>
            </w:r>
            <w:proofErr w:type="gramStart"/>
            <w:r>
              <w:t>12Vdc</w:t>
            </w:r>
            <w:proofErr w:type="gramEnd"/>
            <w:r>
              <w:t xml:space="preserve"> 5A 60W</w:t>
            </w:r>
          </w:p>
        </w:tc>
        <w:tc>
          <w:tcPr>
            <w:tcW w:w="4819" w:type="dxa"/>
            <w:vAlign w:val="center"/>
          </w:tcPr>
          <w:p w:rsidR="003B153A" w:rsidRPr="00A25EF6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3B153A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0528AF6" wp14:editId="79A9B0B4">
                  <wp:extent cx="701486" cy="490623"/>
                  <wp:effectExtent l="0" t="0" r="3810" b="508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486" cy="49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8FF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1D28FF" w:rsidRDefault="00017874" w:rsidP="00A61FF7">
            <w:pPr>
              <w:jc w:val="center"/>
            </w:pPr>
            <w:r w:rsidRPr="00017874">
              <w:t>Caixa Patola PB-119/2 52x110x190</w:t>
            </w:r>
          </w:p>
          <w:p w:rsidR="00017874" w:rsidRDefault="00017874" w:rsidP="00A61FF7">
            <w:pPr>
              <w:jc w:val="center"/>
            </w:pPr>
            <w:r>
              <w:t xml:space="preserve">Com tampa fixação </w:t>
            </w:r>
            <w:proofErr w:type="gramStart"/>
            <w:r>
              <w:t>pro parafusos</w:t>
            </w:r>
            <w:proofErr w:type="gramEnd"/>
            <w:r>
              <w:t xml:space="preserve"> </w:t>
            </w:r>
          </w:p>
          <w:p w:rsidR="00017874" w:rsidRDefault="00017874" w:rsidP="00A61FF7">
            <w:pPr>
              <w:jc w:val="center"/>
            </w:pPr>
            <w:r w:rsidRPr="00017874">
              <w:rPr>
                <w:sz w:val="20"/>
              </w:rPr>
              <w:t xml:space="preserve">(pode ser outra, porém não inferior </w:t>
            </w:r>
            <w:proofErr w:type="gramStart"/>
            <w:r w:rsidRPr="00017874">
              <w:rPr>
                <w:sz w:val="20"/>
              </w:rPr>
              <w:t>as</w:t>
            </w:r>
            <w:proofErr w:type="gramEnd"/>
            <w:r w:rsidRPr="00017874">
              <w:rPr>
                <w:sz w:val="20"/>
              </w:rPr>
              <w:t xml:space="preserve"> medidas e nem superior a 20 mm de diferença)</w:t>
            </w:r>
          </w:p>
          <w:p w:rsidR="00017874" w:rsidRDefault="00017874" w:rsidP="00A61FF7">
            <w:pPr>
              <w:jc w:val="center"/>
            </w:pPr>
            <w:r>
              <w:t>Disponível em:</w:t>
            </w:r>
          </w:p>
          <w:p w:rsidR="00017874" w:rsidRDefault="00017874" w:rsidP="00A61FF7">
            <w:pPr>
              <w:jc w:val="center"/>
            </w:pPr>
            <w:r w:rsidRPr="00017874">
              <w:rPr>
                <w:sz w:val="18"/>
              </w:rPr>
              <w:t>http://www.soldafria.com.br/caixa-patola-pb-1192-52x110x190-p-486.html</w:t>
            </w:r>
          </w:p>
        </w:tc>
        <w:tc>
          <w:tcPr>
            <w:tcW w:w="4819" w:type="dxa"/>
            <w:vAlign w:val="center"/>
          </w:tcPr>
          <w:p w:rsidR="001D28FF" w:rsidRDefault="00017874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5130" w:type="dxa"/>
          </w:tcPr>
          <w:p w:rsidR="001D28FF" w:rsidRDefault="00017874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DECEDD3" wp14:editId="056CB503">
                  <wp:extent cx="742950" cy="825149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097" cy="82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8FF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1D28FF" w:rsidRDefault="001D28FF" w:rsidP="00A61FF7">
            <w:pPr>
              <w:jc w:val="center"/>
            </w:pPr>
          </w:p>
        </w:tc>
        <w:tc>
          <w:tcPr>
            <w:tcW w:w="4819" w:type="dxa"/>
            <w:vAlign w:val="center"/>
          </w:tcPr>
          <w:p w:rsidR="001D28FF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5130" w:type="dxa"/>
          </w:tcPr>
          <w:p w:rsidR="001D28FF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</w:p>
        </w:tc>
      </w:tr>
      <w:tr w:rsidR="001D28FF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1D28FF" w:rsidRDefault="001D28FF" w:rsidP="00A61FF7">
            <w:pPr>
              <w:jc w:val="center"/>
            </w:pPr>
          </w:p>
        </w:tc>
        <w:tc>
          <w:tcPr>
            <w:tcW w:w="4819" w:type="dxa"/>
            <w:vAlign w:val="center"/>
          </w:tcPr>
          <w:p w:rsidR="001D28FF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5130" w:type="dxa"/>
          </w:tcPr>
          <w:p w:rsidR="001D28FF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</w:p>
        </w:tc>
      </w:tr>
      <w:tr w:rsidR="001D28FF" w:rsidTr="00A61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1D28FF" w:rsidRDefault="001D28FF" w:rsidP="00A61FF7">
            <w:pPr>
              <w:jc w:val="center"/>
            </w:pPr>
          </w:p>
        </w:tc>
        <w:tc>
          <w:tcPr>
            <w:tcW w:w="4819" w:type="dxa"/>
            <w:vAlign w:val="center"/>
          </w:tcPr>
          <w:p w:rsidR="001D28FF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5130" w:type="dxa"/>
          </w:tcPr>
          <w:p w:rsidR="001D28FF" w:rsidRDefault="001D28FF" w:rsidP="00A61F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pt-BR"/>
              </w:rPr>
            </w:pPr>
          </w:p>
        </w:tc>
      </w:tr>
      <w:tr w:rsidR="001D28FF" w:rsidTr="00A61F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  <w:vAlign w:val="center"/>
          </w:tcPr>
          <w:p w:rsidR="001D28FF" w:rsidRDefault="001D28FF" w:rsidP="00A61FF7">
            <w:pPr>
              <w:jc w:val="center"/>
            </w:pPr>
          </w:p>
        </w:tc>
        <w:tc>
          <w:tcPr>
            <w:tcW w:w="4819" w:type="dxa"/>
            <w:vAlign w:val="center"/>
          </w:tcPr>
          <w:p w:rsidR="001D28FF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5130" w:type="dxa"/>
          </w:tcPr>
          <w:p w:rsidR="001D28FF" w:rsidRDefault="001D28FF" w:rsidP="00A61FF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pt-BR"/>
              </w:rPr>
            </w:pPr>
          </w:p>
        </w:tc>
      </w:tr>
    </w:tbl>
    <w:p w:rsidR="007E5DDE" w:rsidRDefault="007E5DDE" w:rsidP="007E5DDE"/>
    <w:p w:rsidR="007E5DDE" w:rsidRPr="00E70E87" w:rsidRDefault="00E70E87" w:rsidP="00E70E87">
      <w:pPr>
        <w:jc w:val="center"/>
        <w:rPr>
          <w:sz w:val="16"/>
        </w:rPr>
      </w:pPr>
      <w:r w:rsidRPr="00E70E87">
        <w:rPr>
          <w:sz w:val="16"/>
        </w:rPr>
        <w:t>Tabela 1 – Componentes necessários.</w:t>
      </w:r>
    </w:p>
    <w:p w:rsidR="007E5DDE" w:rsidRDefault="007E5DDE" w:rsidP="007E5DDE">
      <w:bookmarkStart w:id="0" w:name="_GoBack"/>
      <w:bookmarkEnd w:id="0"/>
    </w:p>
    <w:sectPr w:rsidR="007E5DDE" w:rsidSect="007E5DDE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60D4" w:rsidRDefault="008260D4" w:rsidP="00A25EF6">
      <w:pPr>
        <w:spacing w:after="0" w:line="240" w:lineRule="auto"/>
      </w:pPr>
      <w:r>
        <w:separator/>
      </w:r>
    </w:p>
  </w:endnote>
  <w:endnote w:type="continuationSeparator" w:id="0">
    <w:p w:rsidR="008260D4" w:rsidRDefault="008260D4" w:rsidP="00A25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urce Sans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60D4" w:rsidRDefault="008260D4" w:rsidP="00A25EF6">
      <w:pPr>
        <w:spacing w:after="0" w:line="240" w:lineRule="auto"/>
      </w:pPr>
      <w:r>
        <w:separator/>
      </w:r>
    </w:p>
  </w:footnote>
  <w:footnote w:type="continuationSeparator" w:id="0">
    <w:p w:rsidR="008260D4" w:rsidRDefault="008260D4" w:rsidP="00A25E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6369F"/>
    <w:multiLevelType w:val="hybridMultilevel"/>
    <w:tmpl w:val="3D461C6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C7E0E"/>
    <w:multiLevelType w:val="hybridMultilevel"/>
    <w:tmpl w:val="BD60B59C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9140115"/>
    <w:multiLevelType w:val="hybridMultilevel"/>
    <w:tmpl w:val="929CE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F36291"/>
    <w:multiLevelType w:val="hybridMultilevel"/>
    <w:tmpl w:val="4718EE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5B1D25"/>
    <w:multiLevelType w:val="hybridMultilevel"/>
    <w:tmpl w:val="9EDE4924"/>
    <w:lvl w:ilvl="0" w:tplc="7EB2159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2AC00EB"/>
    <w:multiLevelType w:val="hybridMultilevel"/>
    <w:tmpl w:val="0BB6A0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400ADA"/>
    <w:multiLevelType w:val="hybridMultilevel"/>
    <w:tmpl w:val="FED6E2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B0B"/>
    <w:rsid w:val="0000338A"/>
    <w:rsid w:val="00017874"/>
    <w:rsid w:val="00033CBC"/>
    <w:rsid w:val="00053466"/>
    <w:rsid w:val="0010776A"/>
    <w:rsid w:val="001D28FF"/>
    <w:rsid w:val="001F58CE"/>
    <w:rsid w:val="00201079"/>
    <w:rsid w:val="002527FD"/>
    <w:rsid w:val="002665D2"/>
    <w:rsid w:val="002E4C0E"/>
    <w:rsid w:val="0030055E"/>
    <w:rsid w:val="00317BBD"/>
    <w:rsid w:val="00327DBB"/>
    <w:rsid w:val="003907C9"/>
    <w:rsid w:val="003B153A"/>
    <w:rsid w:val="003E1069"/>
    <w:rsid w:val="00472C9A"/>
    <w:rsid w:val="004C2381"/>
    <w:rsid w:val="004C2CB7"/>
    <w:rsid w:val="0050122E"/>
    <w:rsid w:val="005A5B0B"/>
    <w:rsid w:val="005B1C7E"/>
    <w:rsid w:val="005D5CAE"/>
    <w:rsid w:val="005E57D2"/>
    <w:rsid w:val="006429E8"/>
    <w:rsid w:val="0068292F"/>
    <w:rsid w:val="006D2922"/>
    <w:rsid w:val="00772BE1"/>
    <w:rsid w:val="007A3576"/>
    <w:rsid w:val="007B7DC2"/>
    <w:rsid w:val="007E5DDE"/>
    <w:rsid w:val="008260D4"/>
    <w:rsid w:val="00875F82"/>
    <w:rsid w:val="009072C2"/>
    <w:rsid w:val="009D7E7A"/>
    <w:rsid w:val="00A11151"/>
    <w:rsid w:val="00A25EF6"/>
    <w:rsid w:val="00A31D0C"/>
    <w:rsid w:val="00A333ED"/>
    <w:rsid w:val="00A54578"/>
    <w:rsid w:val="00A5509B"/>
    <w:rsid w:val="00A61FF7"/>
    <w:rsid w:val="00A82219"/>
    <w:rsid w:val="00B42BE3"/>
    <w:rsid w:val="00BC38E3"/>
    <w:rsid w:val="00C14AF2"/>
    <w:rsid w:val="00C85427"/>
    <w:rsid w:val="00CF597F"/>
    <w:rsid w:val="00D13410"/>
    <w:rsid w:val="00D469E9"/>
    <w:rsid w:val="00D504A0"/>
    <w:rsid w:val="00D5658D"/>
    <w:rsid w:val="00D66901"/>
    <w:rsid w:val="00DD3F51"/>
    <w:rsid w:val="00DF4944"/>
    <w:rsid w:val="00E0053D"/>
    <w:rsid w:val="00E34A01"/>
    <w:rsid w:val="00E40C2D"/>
    <w:rsid w:val="00E70E87"/>
    <w:rsid w:val="00E83144"/>
    <w:rsid w:val="00E94DA8"/>
    <w:rsid w:val="00EE2798"/>
    <w:rsid w:val="00F2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07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72C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072C2"/>
    <w:pPr>
      <w:ind w:left="720"/>
      <w:contextualSpacing/>
    </w:pPr>
  </w:style>
  <w:style w:type="table" w:styleId="Tabelacomgrade">
    <w:name w:val="Table Grid"/>
    <w:basedOn w:val="Tabelanormal"/>
    <w:uiPriority w:val="59"/>
    <w:rsid w:val="007E5D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E5DDE"/>
    <w:rPr>
      <w:color w:val="0000FF" w:themeColor="hyperlink"/>
      <w:u w:val="single"/>
    </w:rPr>
  </w:style>
  <w:style w:type="table" w:styleId="GradeClara-nfase5">
    <w:name w:val="Light Grid Accent 5"/>
    <w:basedOn w:val="Tabelanormal"/>
    <w:uiPriority w:val="62"/>
    <w:rsid w:val="00A61FF7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Cabealho">
    <w:name w:val="header"/>
    <w:basedOn w:val="Normal"/>
    <w:link w:val="CabealhoChar"/>
    <w:uiPriority w:val="99"/>
    <w:unhideWhenUsed/>
    <w:rsid w:val="00A25E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5EF6"/>
  </w:style>
  <w:style w:type="paragraph" w:styleId="Rodap">
    <w:name w:val="footer"/>
    <w:basedOn w:val="Normal"/>
    <w:link w:val="RodapChar"/>
    <w:uiPriority w:val="99"/>
    <w:unhideWhenUsed/>
    <w:rsid w:val="00A25E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5EF6"/>
  </w:style>
  <w:style w:type="character" w:styleId="HiperlinkVisitado">
    <w:name w:val="FollowedHyperlink"/>
    <w:basedOn w:val="Fontepargpadro"/>
    <w:uiPriority w:val="99"/>
    <w:semiHidden/>
    <w:unhideWhenUsed/>
    <w:rsid w:val="00A1115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07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72C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072C2"/>
    <w:pPr>
      <w:ind w:left="720"/>
      <w:contextualSpacing/>
    </w:pPr>
  </w:style>
  <w:style w:type="table" w:styleId="Tabelacomgrade">
    <w:name w:val="Table Grid"/>
    <w:basedOn w:val="Tabelanormal"/>
    <w:uiPriority w:val="59"/>
    <w:rsid w:val="007E5D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E5DDE"/>
    <w:rPr>
      <w:color w:val="0000FF" w:themeColor="hyperlink"/>
      <w:u w:val="single"/>
    </w:rPr>
  </w:style>
  <w:style w:type="table" w:styleId="GradeClara-nfase5">
    <w:name w:val="Light Grid Accent 5"/>
    <w:basedOn w:val="Tabelanormal"/>
    <w:uiPriority w:val="62"/>
    <w:rsid w:val="00A61FF7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Cabealho">
    <w:name w:val="header"/>
    <w:basedOn w:val="Normal"/>
    <w:link w:val="CabealhoChar"/>
    <w:uiPriority w:val="99"/>
    <w:unhideWhenUsed/>
    <w:rsid w:val="00A25E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5EF6"/>
  </w:style>
  <w:style w:type="paragraph" w:styleId="Rodap">
    <w:name w:val="footer"/>
    <w:basedOn w:val="Normal"/>
    <w:link w:val="RodapChar"/>
    <w:uiPriority w:val="99"/>
    <w:unhideWhenUsed/>
    <w:rsid w:val="00A25E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5EF6"/>
  </w:style>
  <w:style w:type="character" w:styleId="HiperlinkVisitado">
    <w:name w:val="FollowedHyperlink"/>
    <w:basedOn w:val="Fontepargpadro"/>
    <w:uiPriority w:val="99"/>
    <w:semiHidden/>
    <w:unhideWhenUsed/>
    <w:rsid w:val="00A111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6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9925B7DF</Template>
  <TotalTime>4534</TotalTime>
  <Pages>9</Pages>
  <Words>790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calixto</dc:creator>
  <cp:lastModifiedBy>calixto</cp:lastModifiedBy>
  <cp:revision>51</cp:revision>
  <dcterms:created xsi:type="dcterms:W3CDTF">2016-06-09T16:21:00Z</dcterms:created>
  <dcterms:modified xsi:type="dcterms:W3CDTF">2016-07-04T17:50:00Z</dcterms:modified>
</cp:coreProperties>
</file>